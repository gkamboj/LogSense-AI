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DB058" w14:textId="77777777" w:rsidR="00A83EE5" w:rsidRPr="00A83EE5" w:rsidRDefault="00A83EE5" w:rsidP="00A83EE5">
      <w:pPr>
        <w:pStyle w:val="Default"/>
        <w:jc w:val="center"/>
        <w:rPr>
          <w:rStyle w:val="Strong"/>
        </w:rPr>
      </w:pPr>
      <w:r w:rsidRPr="00A83EE5">
        <w:rPr>
          <w:rStyle w:val="Strong"/>
        </w:rPr>
        <w:t>Title - [Document Title]</w:t>
      </w:r>
    </w:p>
    <w:p w14:paraId="6DF169D3" w14:textId="56514E9C" w:rsidR="008049DC" w:rsidRPr="008049DC" w:rsidRDefault="00831F62" w:rsidP="008049DC">
      <w:pPr>
        <w:rPr>
          <w:rStyle w:val="Strong"/>
          <w:rFonts w:ascii="Georgia" w:hAnsi="Georgia"/>
          <w:b w:val="0"/>
          <w:bCs w:val="0"/>
          <w:sz w:val="22"/>
          <w:szCs w:val="22"/>
        </w:rPr>
      </w:pPr>
      <w:r w:rsidRPr="00831F62">
        <w:rPr>
          <w:sz w:val="20"/>
          <w:szCs w:val="20"/>
        </w:rPr>
        <w:br/>
      </w:r>
      <w:r w:rsidR="008049DC" w:rsidRPr="008049DC">
        <w:rPr>
          <w:rFonts w:ascii="Georgia" w:hAnsi="Georgia"/>
          <w:b/>
          <w:bCs/>
          <w:sz w:val="22"/>
          <w:szCs w:val="22"/>
        </w:rPr>
        <w:t xml:space="preserve">Document </w:t>
      </w:r>
      <w:r w:rsidR="00455479">
        <w:rPr>
          <w:rFonts w:ascii="Georgia" w:hAnsi="Georgia"/>
          <w:b/>
          <w:bCs/>
          <w:sz w:val="22"/>
          <w:szCs w:val="22"/>
        </w:rPr>
        <w:t>c</w:t>
      </w:r>
      <w:r w:rsidR="008049DC" w:rsidRPr="008049DC">
        <w:rPr>
          <w:rFonts w:ascii="Georgia" w:hAnsi="Georgia"/>
          <w:b/>
          <w:bCs/>
          <w:sz w:val="22"/>
          <w:szCs w:val="22"/>
        </w:rPr>
        <w:t>ompleted by</w:t>
      </w:r>
      <w:r w:rsidR="008049DC">
        <w:rPr>
          <w:rFonts w:ascii="Georgia" w:hAnsi="Georgia"/>
          <w:sz w:val="22"/>
          <w:szCs w:val="22"/>
        </w:rPr>
        <w:t xml:space="preserve">: </w:t>
      </w:r>
      <w:r w:rsidR="004D6DBC">
        <w:rPr>
          <w:rFonts w:ascii="Georgia" w:hAnsi="Georgia"/>
          <w:sz w:val="22"/>
          <w:szCs w:val="22"/>
        </w:rPr>
        <w:t>{</w:t>
      </w:r>
      <w:r w:rsidR="008049DC" w:rsidRPr="00560534">
        <w:rPr>
          <w:rFonts w:ascii="Georgia" w:hAnsi="Georgia"/>
          <w:sz w:val="22"/>
          <w:szCs w:val="22"/>
        </w:rPr>
        <w:t>[user]</w:t>
      </w:r>
      <w:r w:rsidR="004D6DBC">
        <w:rPr>
          <w:rFonts w:ascii="Georgia" w:hAnsi="Georgia"/>
          <w:sz w:val="22"/>
          <w:szCs w:val="22"/>
        </w:rPr>
        <w:t>}</w:t>
      </w:r>
    </w:p>
    <w:p w14:paraId="6AA309FD" w14:textId="783618BB" w:rsidR="003C4C27" w:rsidRPr="00831F62" w:rsidRDefault="00831F62" w:rsidP="003C4C27">
      <w:pPr>
        <w:pStyle w:val="Default"/>
        <w:rPr>
          <w:sz w:val="20"/>
          <w:szCs w:val="20"/>
        </w:rPr>
      </w:pPr>
      <w:r w:rsidRPr="00831F62">
        <w:rPr>
          <w:rStyle w:val="Strong"/>
          <w:sz w:val="20"/>
          <w:szCs w:val="20"/>
        </w:rPr>
        <w:t>Component</w:t>
      </w:r>
      <w:r w:rsidRPr="00831F62">
        <w:rPr>
          <w:sz w:val="20"/>
          <w:szCs w:val="20"/>
        </w:rPr>
        <w:t>: [Component Name and Hierarchy]</w:t>
      </w:r>
      <w:r w:rsidRPr="00831F62">
        <w:rPr>
          <w:sz w:val="20"/>
          <w:szCs w:val="20"/>
        </w:rPr>
        <w:br/>
      </w:r>
      <w:r w:rsidRPr="00831F62">
        <w:rPr>
          <w:rStyle w:val="Strong"/>
          <w:sz w:val="20"/>
          <w:szCs w:val="20"/>
        </w:rPr>
        <w:t>Released On</w:t>
      </w:r>
      <w:r w:rsidRPr="00831F62">
        <w:rPr>
          <w:sz w:val="20"/>
          <w:szCs w:val="20"/>
        </w:rPr>
        <w:t>: [Release Date]</w:t>
      </w:r>
    </w:p>
    <w:p w14:paraId="0BC32FF1" w14:textId="77777777" w:rsidR="00831F62" w:rsidRDefault="00831F62" w:rsidP="003C4C27">
      <w:pPr>
        <w:pStyle w:val="Default"/>
      </w:pPr>
    </w:p>
    <w:p w14:paraId="5A12DBC8" w14:textId="77777777" w:rsidR="003C4C27" w:rsidRPr="003C4C27" w:rsidRDefault="003C4C27" w:rsidP="003C4C27">
      <w:pPr>
        <w:pStyle w:val="Heading2"/>
        <w:spacing w:before="107"/>
        <w:rPr>
          <w:rFonts w:ascii="Georgia" w:hAnsi="Georgia"/>
          <w:sz w:val="21"/>
          <w:szCs w:val="21"/>
        </w:rPr>
      </w:pPr>
      <w:r w:rsidRPr="003C4C27">
        <w:rPr>
          <w:rFonts w:ascii="Georgia" w:hAnsi="Georg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70C7C" wp14:editId="32A6D7B3">
                <wp:simplePos x="0" y="0"/>
                <wp:positionH relativeFrom="page">
                  <wp:posOffset>459105</wp:posOffset>
                </wp:positionH>
                <wp:positionV relativeFrom="paragraph">
                  <wp:posOffset>66040</wp:posOffset>
                </wp:positionV>
                <wp:extent cx="20955" cy="151765"/>
                <wp:effectExtent l="0" t="0" r="4445" b="635"/>
                <wp:wrapNone/>
                <wp:docPr id="34946413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151765"/>
                        </a:xfrm>
                        <a:prstGeom prst="rect">
                          <a:avLst/>
                        </a:prstGeom>
                        <a:solidFill>
                          <a:srgbClr val="563C7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CB89F9" id="Rectangle 23" o:spid="_x0000_s1026" style="position:absolute;margin-left:36.15pt;margin-top:5.2pt;width:1.65pt;height:11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rTd2AEAAJwDAAAOAAAAZHJzL2Uyb0RvYy54bWysU8tu2zAQvBfoPxC817Jcy24Ey0HhIEWB&#13;&#10;9AGk/QCKoiSiFJdd0pbdr++SchyjvQW5EFzucjQzHG1uj4NhB4Veg614PptzpqyERtuu4j9/3L/7&#13;&#10;wJkPwjbCgFUVPynPb7dv32xGV6oF9GAahYxArC9HV/E+BFdmmZe9GoSfgVOWmi3gIAKV2GUNipHQ&#13;&#10;B5Mt5vNVNgI2DkEq7+n0bmrybcJvWyXDt7b1KjBTceIW0oppreOabTei7FC4XsszDfECFoPQlj56&#13;&#10;gboTQbA96v+gBi0RPLRhJmHIoG21VEkDqcnn/6h57IVTSQuZ493FJv96sPLr4dF9x0jduweQvzw5&#13;&#10;ko3Ol5dOLDzNsHr8Ag29odgHSGKPLQ7xJslgx+Tp6eKpOgYm6XAxvykKziR18iJfr4poeSbKp7sO&#13;&#10;ffikYGBxU3GkF0vY4vDgwzT6NJJIgtHNvTYmFdjVO4PsIOh1i9X73Xp3RvfXY8bGYQvx2oQYT5LI&#13;&#10;qCtmxZc1NCfSiDBFhCJNmx7wD2cjxaPi/vdeoOLMfLbk/02+XMY8pWJZrBdU4HWnvu4IKwmq4oGz&#13;&#10;absLUwb3DnXX05fyJNrCR/K21Un4M6szWYpAsu4c15ix6zpNPf9U278AAAD//wMAUEsDBBQABgAI&#13;&#10;AAAAIQAhf44l4AAAAAwBAAAPAAAAZHJzL2Rvd25yZXYueG1sTE9NT8MwDL0j8R8iI3FjCe1YUdd0&#13;&#10;Ynyc0QY77OY1WVtonKrJ1u7fY05wsWS/5/dRrCbXibMdQutJw/1MgbBUedNSreHz4+3uEUSISAY7&#13;&#10;T1bDxQZYlddXBebGj7Sx522sBYtQyFFDE2OfSxmqxjoMM99bYuzoB4eR16GWZsCRxV0nE6UW0mFL&#13;&#10;7NBgb58bW31vT07D+ssdd2py69f9Bcf3XZ1tkn2m9e3N9LLk8bQEEe0U/z7gtwPnh5KDHfyJTBCd&#13;&#10;hixJmcl3NQfBePawAHHQkM5TkGUh/5cofwAAAP//AwBQSwECLQAUAAYACAAAACEAtoM4kv4AAADh&#13;&#10;AQAAEwAAAAAAAAAAAAAAAAAAAAAAW0NvbnRlbnRfVHlwZXNdLnhtbFBLAQItABQABgAIAAAAIQA4&#13;&#10;/SH/1gAAAJQBAAALAAAAAAAAAAAAAAAAAC8BAABfcmVscy8ucmVsc1BLAQItABQABgAIAAAAIQBN&#13;&#10;arTd2AEAAJwDAAAOAAAAAAAAAAAAAAAAAC4CAABkcnMvZTJvRG9jLnhtbFBLAQItABQABgAIAAAA&#13;&#10;IQAhf44l4AAAAAwBAAAPAAAAAAAAAAAAAAAAADIEAABkcnMvZG93bnJldi54bWxQSwUGAAAAAAQA&#13;&#10;BADzAAAAPwUAAAAA&#13;&#10;" fillcolor="#563c7c" stroked="f">
                <v:path arrowok="t"/>
                <w10:wrap anchorx="page"/>
              </v:rect>
            </w:pict>
          </mc:Fallback>
        </mc:AlternateContent>
      </w:r>
      <w:r w:rsidRPr="003C4C27">
        <w:rPr>
          <w:rFonts w:ascii="Georgia" w:hAnsi="Georgia"/>
          <w:w w:val="105"/>
          <w:sz w:val="21"/>
          <w:szCs w:val="21"/>
        </w:rPr>
        <w:t>Symptom</w:t>
      </w:r>
    </w:p>
    <w:p w14:paraId="20868071" w14:textId="77777777" w:rsidR="003C4C27" w:rsidRDefault="003C4C27" w:rsidP="003C4C27">
      <w:pPr>
        <w:rPr>
          <w:sz w:val="21"/>
          <w:szCs w:val="21"/>
        </w:rPr>
      </w:pPr>
    </w:p>
    <w:p w14:paraId="62FA4165" w14:textId="77777777" w:rsidR="003C4C27" w:rsidRDefault="003C4C27" w:rsidP="003C4C27">
      <w:pPr>
        <w:rPr>
          <w:rFonts w:ascii="Georgia" w:hAnsi="Georgia"/>
          <w:sz w:val="19"/>
          <w:szCs w:val="19"/>
        </w:rPr>
      </w:pPr>
      <w:r w:rsidRPr="00FF5D0A">
        <w:rPr>
          <w:rFonts w:ascii="Georgia" w:hAnsi="Georgia"/>
          <w:sz w:val="19"/>
          <w:szCs w:val="19"/>
        </w:rPr>
        <w:t>[Add the symptom of the issue occurrence here</w:t>
      </w:r>
      <w:r w:rsidR="00FF5D0A" w:rsidRPr="00FF5D0A">
        <w:rPr>
          <w:rFonts w:ascii="Georgia" w:hAnsi="Georgia"/>
          <w:sz w:val="19"/>
          <w:szCs w:val="19"/>
        </w:rPr>
        <w:t xml:space="preserve"> Clearly describe the symptom of the issue here. Include any error messages, behaviours, or other details relevant to the problem.]</w:t>
      </w:r>
    </w:p>
    <w:p w14:paraId="35ABB16F" w14:textId="77777777" w:rsidR="00432A3F" w:rsidRPr="00C718C6" w:rsidRDefault="00432A3F" w:rsidP="003C4C27">
      <w:pPr>
        <w:rPr>
          <w:rFonts w:ascii="Georgia" w:hAnsi="Georgia"/>
          <w:sz w:val="19"/>
          <w:szCs w:val="19"/>
        </w:rPr>
      </w:pPr>
    </w:p>
    <w:p w14:paraId="16C2BED3" w14:textId="77777777" w:rsidR="00D4539F" w:rsidRDefault="00D4539F" w:rsidP="003C4C27">
      <w:pPr>
        <w:rPr>
          <w:sz w:val="21"/>
          <w:szCs w:val="21"/>
        </w:rPr>
      </w:pPr>
    </w:p>
    <w:p w14:paraId="481F73C7" w14:textId="77777777" w:rsidR="00FF5D0A" w:rsidRPr="003C4C27" w:rsidRDefault="00FF5D0A" w:rsidP="00FF5D0A">
      <w:pPr>
        <w:pStyle w:val="Heading2"/>
        <w:spacing w:before="107"/>
        <w:rPr>
          <w:rFonts w:ascii="Georgia" w:hAnsi="Georgia"/>
          <w:sz w:val="21"/>
          <w:szCs w:val="21"/>
        </w:rPr>
      </w:pPr>
      <w:r w:rsidRPr="003C4C27">
        <w:rPr>
          <w:rFonts w:ascii="Georgia" w:hAnsi="Georg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DC206" wp14:editId="35F92B69">
                <wp:simplePos x="0" y="0"/>
                <wp:positionH relativeFrom="page">
                  <wp:posOffset>459105</wp:posOffset>
                </wp:positionH>
                <wp:positionV relativeFrom="paragraph">
                  <wp:posOffset>66040</wp:posOffset>
                </wp:positionV>
                <wp:extent cx="20955" cy="151765"/>
                <wp:effectExtent l="0" t="0" r="4445" b="635"/>
                <wp:wrapNone/>
                <wp:docPr id="16666723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151765"/>
                        </a:xfrm>
                        <a:prstGeom prst="rect">
                          <a:avLst/>
                        </a:prstGeom>
                        <a:solidFill>
                          <a:srgbClr val="563C7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DCAA8D" id="Rectangle 23" o:spid="_x0000_s1026" style="position:absolute;margin-left:36.15pt;margin-top:5.2pt;width:1.65pt;height:11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rTd2AEAAJwDAAAOAAAAZHJzL2Uyb0RvYy54bWysU8tu2zAQvBfoPxC817Jcy24Ey0HhIEWB&#13;&#10;9AGk/QCKoiSiFJdd0pbdr++SchyjvQW5EFzucjQzHG1uj4NhB4Veg614PptzpqyERtuu4j9/3L/7&#13;&#10;wJkPwjbCgFUVPynPb7dv32xGV6oF9GAahYxArC9HV/E+BFdmmZe9GoSfgVOWmi3gIAKV2GUNipHQ&#13;&#10;B5Mt5vNVNgI2DkEq7+n0bmrybcJvWyXDt7b1KjBTceIW0oppreOabTei7FC4XsszDfECFoPQlj56&#13;&#10;gboTQbA96v+gBi0RPLRhJmHIoG21VEkDqcnn/6h57IVTSQuZ493FJv96sPLr4dF9x0jduweQvzw5&#13;&#10;ko3Ol5dOLDzNsHr8Ag29odgHSGKPLQ7xJslgx+Tp6eKpOgYm6XAxvykKziR18iJfr4poeSbKp7sO&#13;&#10;ffikYGBxU3GkF0vY4vDgwzT6NJJIgtHNvTYmFdjVO4PsIOh1i9X73Xp3RvfXY8bGYQvx2oQYT5LI&#13;&#10;qCtmxZc1NCfSiDBFhCJNmx7wD2cjxaPi/vdeoOLMfLbk/02+XMY8pWJZrBdU4HWnvu4IKwmq4oGz&#13;&#10;absLUwb3DnXX05fyJNrCR/K21Un4M6szWYpAsu4c15ix6zpNPf9U278AAAD//wMAUEsDBBQABgAI&#13;&#10;AAAAIQAhf44l4AAAAAwBAAAPAAAAZHJzL2Rvd25yZXYueG1sTE9NT8MwDL0j8R8iI3FjCe1YUdd0&#13;&#10;Ynyc0QY77OY1WVtonKrJ1u7fY05wsWS/5/dRrCbXibMdQutJw/1MgbBUedNSreHz4+3uEUSISAY7&#13;&#10;T1bDxQZYlddXBebGj7Sx522sBYtQyFFDE2OfSxmqxjoMM99bYuzoB4eR16GWZsCRxV0nE6UW0mFL&#13;&#10;7NBgb58bW31vT07D+ssdd2py69f9Bcf3XZ1tkn2m9e3N9LLk8bQEEe0U/z7gtwPnh5KDHfyJTBCd&#13;&#10;hixJmcl3NQfBePawAHHQkM5TkGUh/5cofwAAAP//AwBQSwECLQAUAAYACAAAACEAtoM4kv4AAADh&#13;&#10;AQAAEwAAAAAAAAAAAAAAAAAAAAAAW0NvbnRlbnRfVHlwZXNdLnhtbFBLAQItABQABgAIAAAAIQA4&#13;&#10;/SH/1gAAAJQBAAALAAAAAAAAAAAAAAAAAC8BAABfcmVscy8ucmVsc1BLAQItABQABgAIAAAAIQBN&#13;&#10;arTd2AEAAJwDAAAOAAAAAAAAAAAAAAAAAC4CAABkcnMvZTJvRG9jLnhtbFBLAQItABQABgAIAAAA&#13;&#10;IQAhf44l4AAAAAwBAAAPAAAAAAAAAAAAAAAAADIEAABkcnMvZG93bnJldi54bWxQSwUGAAAAAAQA&#13;&#10;BADzAAAAPwUAAAAA&#13;&#10;" fillcolor="#563c7c" stroked="f">
                <v:path arrowok="t"/>
                <w10:wrap anchorx="page"/>
              </v:rect>
            </w:pict>
          </mc:Fallback>
        </mc:AlternateContent>
      </w:r>
      <w:r>
        <w:rPr>
          <w:rFonts w:ascii="Georgia" w:hAnsi="Georgia"/>
          <w:noProof/>
          <w:sz w:val="21"/>
          <w:szCs w:val="21"/>
        </w:rPr>
        <w:t>Environment</w:t>
      </w:r>
    </w:p>
    <w:p w14:paraId="79A96BF0" w14:textId="77777777" w:rsidR="003C4C27" w:rsidRDefault="003C4C27" w:rsidP="003C4C27">
      <w:pPr>
        <w:pStyle w:val="Default"/>
      </w:pPr>
    </w:p>
    <w:p w14:paraId="739EBD70" w14:textId="77777777" w:rsidR="003C4C27" w:rsidRPr="0077440E" w:rsidRDefault="0077440E" w:rsidP="003C4C27">
      <w:pPr>
        <w:rPr>
          <w:rFonts w:ascii="Georgia" w:hAnsi="Georgia"/>
          <w:sz w:val="19"/>
          <w:szCs w:val="19"/>
        </w:rPr>
      </w:pPr>
      <w:r w:rsidRPr="0077440E">
        <w:rPr>
          <w:rFonts w:ascii="Georgia" w:hAnsi="Georgia"/>
          <w:sz w:val="19"/>
          <w:szCs w:val="19"/>
        </w:rPr>
        <w:t>[</w:t>
      </w:r>
      <w:r w:rsidR="003C4C27" w:rsidRPr="0077440E">
        <w:rPr>
          <w:rFonts w:ascii="Georgia" w:hAnsi="Georgia"/>
          <w:sz w:val="19"/>
          <w:szCs w:val="19"/>
        </w:rPr>
        <w:t>Environment</w:t>
      </w:r>
      <w:r w:rsidRPr="0077440E">
        <w:rPr>
          <w:rFonts w:ascii="Georgia" w:hAnsi="Georgia"/>
          <w:sz w:val="19"/>
          <w:szCs w:val="19"/>
        </w:rPr>
        <w:t xml:space="preserve"> Details, example: SAP Commerce Cloud]</w:t>
      </w:r>
    </w:p>
    <w:p w14:paraId="2BD65711" w14:textId="77777777" w:rsidR="003C4C27" w:rsidRDefault="003C4C27" w:rsidP="003C4C27">
      <w:pPr>
        <w:pStyle w:val="Default"/>
      </w:pPr>
    </w:p>
    <w:p w14:paraId="58D6F7DF" w14:textId="77777777" w:rsidR="00D4539F" w:rsidRDefault="00D4539F" w:rsidP="003C4C27">
      <w:pPr>
        <w:pStyle w:val="Default"/>
      </w:pPr>
    </w:p>
    <w:p w14:paraId="49F017E7" w14:textId="1ADD5010" w:rsidR="00FF5D0A" w:rsidRDefault="00FF5D0A" w:rsidP="00FF5D0A">
      <w:pPr>
        <w:pStyle w:val="Heading2"/>
        <w:spacing w:before="107"/>
        <w:rPr>
          <w:rFonts w:ascii="Georgia" w:hAnsi="Georgia"/>
          <w:noProof/>
          <w:sz w:val="21"/>
          <w:szCs w:val="21"/>
        </w:rPr>
      </w:pPr>
      <w:r w:rsidRPr="003C4C27">
        <w:rPr>
          <w:rFonts w:ascii="Georgia" w:hAnsi="Georg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31CB5" wp14:editId="1971231F">
                <wp:simplePos x="0" y="0"/>
                <wp:positionH relativeFrom="page">
                  <wp:posOffset>459105</wp:posOffset>
                </wp:positionH>
                <wp:positionV relativeFrom="paragraph">
                  <wp:posOffset>66040</wp:posOffset>
                </wp:positionV>
                <wp:extent cx="20955" cy="151765"/>
                <wp:effectExtent l="0" t="0" r="4445" b="635"/>
                <wp:wrapNone/>
                <wp:docPr id="84948604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151765"/>
                        </a:xfrm>
                        <a:prstGeom prst="rect">
                          <a:avLst/>
                        </a:prstGeom>
                        <a:solidFill>
                          <a:srgbClr val="563C7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07B53C" id="Rectangle 23" o:spid="_x0000_s1026" style="position:absolute;margin-left:36.15pt;margin-top:5.2pt;width:1.65pt;height:11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rTd2AEAAJwDAAAOAAAAZHJzL2Uyb0RvYy54bWysU8tu2zAQvBfoPxC817Jcy24Ey0HhIEWB&#13;&#10;9AGk/QCKoiSiFJdd0pbdr++SchyjvQW5EFzucjQzHG1uj4NhB4Veg614PptzpqyERtuu4j9/3L/7&#13;&#10;wJkPwjbCgFUVPynPb7dv32xGV6oF9GAahYxArC9HV/E+BFdmmZe9GoSfgVOWmi3gIAKV2GUNipHQ&#13;&#10;B5Mt5vNVNgI2DkEq7+n0bmrybcJvWyXDt7b1KjBTceIW0oppreOabTei7FC4XsszDfECFoPQlj56&#13;&#10;gboTQbA96v+gBi0RPLRhJmHIoG21VEkDqcnn/6h57IVTSQuZ493FJv96sPLr4dF9x0jduweQvzw5&#13;&#10;ko3Ol5dOLDzNsHr8Ag29odgHSGKPLQ7xJslgx+Tp6eKpOgYm6XAxvykKziR18iJfr4poeSbKp7sO&#13;&#10;ffikYGBxU3GkF0vY4vDgwzT6NJJIgtHNvTYmFdjVO4PsIOh1i9X73Xp3RvfXY8bGYQvx2oQYT5LI&#13;&#10;qCtmxZc1NCfSiDBFhCJNmx7wD2cjxaPi/vdeoOLMfLbk/02+XMY8pWJZrBdU4HWnvu4IKwmq4oGz&#13;&#10;absLUwb3DnXX05fyJNrCR/K21Un4M6szWYpAsu4c15ix6zpNPf9U278AAAD//wMAUEsDBBQABgAI&#13;&#10;AAAAIQAhf44l4AAAAAwBAAAPAAAAZHJzL2Rvd25yZXYueG1sTE9NT8MwDL0j8R8iI3FjCe1YUdd0&#13;&#10;Ynyc0QY77OY1WVtonKrJ1u7fY05wsWS/5/dRrCbXibMdQutJw/1MgbBUedNSreHz4+3uEUSISAY7&#13;&#10;T1bDxQZYlddXBebGj7Sx522sBYtQyFFDE2OfSxmqxjoMM99bYuzoB4eR16GWZsCRxV0nE6UW0mFL&#13;&#10;7NBgb58bW31vT07D+ssdd2py69f9Bcf3XZ1tkn2m9e3N9LLk8bQEEe0U/z7gtwPnh5KDHfyJTBCd&#13;&#10;hixJmcl3NQfBePawAHHQkM5TkGUh/5cofwAAAP//AwBQSwECLQAUAAYACAAAACEAtoM4kv4AAADh&#13;&#10;AQAAEwAAAAAAAAAAAAAAAAAAAAAAW0NvbnRlbnRfVHlwZXNdLnhtbFBLAQItABQABgAIAAAAIQA4&#13;&#10;/SH/1gAAAJQBAAALAAAAAAAAAAAAAAAAAC8BAABfcmVscy8ucmVsc1BLAQItABQABgAIAAAAIQBN&#13;&#10;arTd2AEAAJwDAAAOAAAAAAAAAAAAAAAAAC4CAABkcnMvZTJvRG9jLnhtbFBLAQItABQABgAIAAAA&#13;&#10;IQAhf44l4AAAAAwBAAAPAAAAAAAAAAAAAAAAADIEAABkcnMvZG93bnJldi54bWxQSwUGAAAAAAQA&#13;&#10;BADzAAAAPwUAAAAA&#13;&#10;" fillcolor="#563c7c" stroked="f">
                <v:path arrowok="t"/>
                <w10:wrap anchorx="page"/>
              </v:rect>
            </w:pict>
          </mc:Fallback>
        </mc:AlternateContent>
      </w:r>
      <w:r>
        <w:rPr>
          <w:rFonts w:ascii="Georgia" w:hAnsi="Georgia"/>
          <w:noProof/>
          <w:sz w:val="21"/>
          <w:szCs w:val="21"/>
        </w:rPr>
        <w:t xml:space="preserve">Reproducing the </w:t>
      </w:r>
      <w:r w:rsidR="000B287D">
        <w:rPr>
          <w:rFonts w:ascii="Georgia" w:hAnsi="Georgia"/>
          <w:noProof/>
          <w:sz w:val="21"/>
          <w:szCs w:val="21"/>
        </w:rPr>
        <w:t>I</w:t>
      </w:r>
      <w:r>
        <w:rPr>
          <w:rFonts w:ascii="Georgia" w:hAnsi="Georgia"/>
          <w:noProof/>
          <w:sz w:val="21"/>
          <w:szCs w:val="21"/>
        </w:rPr>
        <w:t>ssue</w:t>
      </w:r>
    </w:p>
    <w:p w14:paraId="1AD1D65B" w14:textId="77777777" w:rsidR="00CB3E0E" w:rsidRPr="00CB3E0E" w:rsidRDefault="00CB3E0E" w:rsidP="00CB3E0E">
      <w:pPr>
        <w:rPr>
          <w:rFonts w:ascii="Georgia" w:hAnsi="Georgia"/>
          <w:sz w:val="19"/>
          <w:szCs w:val="19"/>
        </w:rPr>
      </w:pPr>
    </w:p>
    <w:p w14:paraId="7F1927F0" w14:textId="77777777" w:rsidR="00CB3E0E" w:rsidRPr="00CB3E0E" w:rsidRDefault="00CB3E0E" w:rsidP="00CB3E0E">
      <w:pPr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</w:pPr>
      <w:r w:rsidRPr="00CB3E0E"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 xml:space="preserve"> [Step 1: Provide a clear and concise step-by-step process to reproduce the issue.]</w:t>
      </w:r>
    </w:p>
    <w:p w14:paraId="031E1BF3" w14:textId="77777777" w:rsidR="00CB3E0E" w:rsidRPr="00CB3E0E" w:rsidRDefault="00CB3E0E" w:rsidP="00CB3E0E">
      <w:pPr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</w:pPr>
      <w:r w:rsidRPr="00CB3E0E"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 xml:space="preserve"> [Step 2: Add necessary actions or configurations leading to the issue.]</w:t>
      </w:r>
    </w:p>
    <w:p w14:paraId="3522F333" w14:textId="77777777" w:rsidR="00CB3E0E" w:rsidRPr="00CB3E0E" w:rsidRDefault="00CB3E0E" w:rsidP="00CB3E0E">
      <w:pPr>
        <w:rPr>
          <w:rFonts w:ascii="Georgia" w:hAnsi="Georgia"/>
          <w:sz w:val="19"/>
          <w:szCs w:val="19"/>
        </w:rPr>
      </w:pPr>
      <w:r w:rsidRPr="00CB3E0E"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 xml:space="preserve"> [Step 3: Highlight the specific behavio</w:t>
      </w:r>
      <w:r w:rsidR="002E1030"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>u</w:t>
      </w:r>
      <w:r w:rsidRPr="00CB3E0E"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>r or error observed.]</w:t>
      </w:r>
    </w:p>
    <w:p w14:paraId="18D8AEAB" w14:textId="77777777" w:rsidR="003C4C27" w:rsidRDefault="00CB3E0E" w:rsidP="003C4C27">
      <w:pPr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</w:pPr>
      <w:r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 xml:space="preserve"> </w:t>
      </w:r>
      <w:r w:rsidRPr="00CB3E0E"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 xml:space="preserve">[Step </w:t>
      </w:r>
      <w:r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>X</w:t>
      </w:r>
      <w:r w:rsidRPr="00CB3E0E"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 xml:space="preserve">: </w:t>
      </w:r>
      <w:r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>Include as many steps required</w:t>
      </w:r>
      <w:r w:rsidRPr="00CB3E0E">
        <w:rPr>
          <w:rFonts w:ascii="Georgia" w:eastAsia="Times New Roman" w:hAnsi="Georgia" w:cs="Times New Roman"/>
          <w:kern w:val="0"/>
          <w:sz w:val="19"/>
          <w:szCs w:val="19"/>
          <w:lang w:eastAsia="en-GB"/>
          <w14:ligatures w14:val="none"/>
        </w:rPr>
        <w:t>.]</w:t>
      </w:r>
    </w:p>
    <w:p w14:paraId="4BB19702" w14:textId="77777777" w:rsidR="003C4C27" w:rsidRDefault="003C4C27" w:rsidP="003C4C27">
      <w:pPr>
        <w:rPr>
          <w:sz w:val="21"/>
          <w:szCs w:val="21"/>
        </w:rPr>
      </w:pPr>
    </w:p>
    <w:p w14:paraId="76FB0D1A" w14:textId="77777777" w:rsidR="00D4539F" w:rsidRDefault="00D4539F" w:rsidP="003C4C27">
      <w:pPr>
        <w:rPr>
          <w:sz w:val="21"/>
          <w:szCs w:val="21"/>
        </w:rPr>
      </w:pPr>
    </w:p>
    <w:p w14:paraId="1832956F" w14:textId="77777777" w:rsidR="00FF5D0A" w:rsidRPr="003C4C27" w:rsidRDefault="00FF5D0A" w:rsidP="00FF5D0A">
      <w:pPr>
        <w:pStyle w:val="Heading2"/>
        <w:spacing w:before="107"/>
        <w:rPr>
          <w:rFonts w:ascii="Georgia" w:hAnsi="Georgia"/>
          <w:sz w:val="21"/>
          <w:szCs w:val="21"/>
        </w:rPr>
      </w:pPr>
      <w:r w:rsidRPr="003C4C27">
        <w:rPr>
          <w:rFonts w:ascii="Georgia" w:hAnsi="Georg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D2E29" wp14:editId="25C0A2D4">
                <wp:simplePos x="0" y="0"/>
                <wp:positionH relativeFrom="page">
                  <wp:posOffset>459105</wp:posOffset>
                </wp:positionH>
                <wp:positionV relativeFrom="paragraph">
                  <wp:posOffset>66040</wp:posOffset>
                </wp:positionV>
                <wp:extent cx="20955" cy="151765"/>
                <wp:effectExtent l="0" t="0" r="4445" b="635"/>
                <wp:wrapNone/>
                <wp:docPr id="20144977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151765"/>
                        </a:xfrm>
                        <a:prstGeom prst="rect">
                          <a:avLst/>
                        </a:prstGeom>
                        <a:solidFill>
                          <a:srgbClr val="563C7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766CB" id="Rectangle 23" o:spid="_x0000_s1026" style="position:absolute;margin-left:36.15pt;margin-top:5.2pt;width:1.65pt;height:11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rTd2AEAAJwDAAAOAAAAZHJzL2Uyb0RvYy54bWysU8tu2zAQvBfoPxC817Jcy24Ey0HhIEWB&#13;&#10;9AGk/QCKoiSiFJdd0pbdr++SchyjvQW5EFzucjQzHG1uj4NhB4Veg614PptzpqyERtuu4j9/3L/7&#13;&#10;wJkPwjbCgFUVPynPb7dv32xGV6oF9GAahYxArC9HV/E+BFdmmZe9GoSfgVOWmi3gIAKV2GUNipHQ&#13;&#10;B5Mt5vNVNgI2DkEq7+n0bmrybcJvWyXDt7b1KjBTceIW0oppreOabTei7FC4XsszDfECFoPQlj56&#13;&#10;gboTQbA96v+gBi0RPLRhJmHIoG21VEkDqcnn/6h57IVTSQuZ493FJv96sPLr4dF9x0jduweQvzw5&#13;&#10;ko3Ol5dOLDzNsHr8Ag29odgHSGKPLQ7xJslgx+Tp6eKpOgYm6XAxvykKziR18iJfr4poeSbKp7sO&#13;&#10;ffikYGBxU3GkF0vY4vDgwzT6NJJIgtHNvTYmFdjVO4PsIOh1i9X73Xp3RvfXY8bGYQvx2oQYT5LI&#13;&#10;qCtmxZc1NCfSiDBFhCJNmx7wD2cjxaPi/vdeoOLMfLbk/02+XMY8pWJZrBdU4HWnvu4IKwmq4oGz&#13;&#10;absLUwb3DnXX05fyJNrCR/K21Un4M6szWYpAsu4c15ix6zpNPf9U278AAAD//wMAUEsDBBQABgAI&#13;&#10;AAAAIQAhf44l4AAAAAwBAAAPAAAAZHJzL2Rvd25yZXYueG1sTE9NT8MwDL0j8R8iI3FjCe1YUdd0&#13;&#10;Ynyc0QY77OY1WVtonKrJ1u7fY05wsWS/5/dRrCbXibMdQutJw/1MgbBUedNSreHz4+3uEUSISAY7&#13;&#10;T1bDxQZYlddXBebGj7Sx522sBYtQyFFDE2OfSxmqxjoMM99bYuzoB4eR16GWZsCRxV0nE6UW0mFL&#13;&#10;7NBgb58bW31vT07D+ssdd2py69f9Bcf3XZ1tkn2m9e3N9LLk8bQEEe0U/z7gtwPnh5KDHfyJTBCd&#13;&#10;hixJmcl3NQfBePawAHHQkM5TkGUh/5cofwAAAP//AwBQSwECLQAUAAYACAAAACEAtoM4kv4AAADh&#13;&#10;AQAAEwAAAAAAAAAAAAAAAAAAAAAAW0NvbnRlbnRfVHlwZXNdLnhtbFBLAQItABQABgAIAAAAIQA4&#13;&#10;/SH/1gAAAJQBAAALAAAAAAAAAAAAAAAAAC8BAABfcmVscy8ucmVsc1BLAQItABQABgAIAAAAIQBN&#13;&#10;arTd2AEAAJwDAAAOAAAAAAAAAAAAAAAAAC4CAABkcnMvZTJvRG9jLnhtbFBLAQItABQABgAIAAAA&#13;&#10;IQAhf44l4AAAAAwBAAAPAAAAAAAAAAAAAAAAADIEAABkcnMvZG93bnJldi54bWxQSwUGAAAAAAQA&#13;&#10;BADzAAAAPwUAAAAA&#13;&#10;" fillcolor="#563c7c" stroked="f">
                <v:path arrowok="t"/>
                <w10:wrap anchorx="page"/>
              </v:rect>
            </w:pict>
          </mc:Fallback>
        </mc:AlternateContent>
      </w:r>
      <w:r>
        <w:rPr>
          <w:rFonts w:ascii="Georgia" w:hAnsi="Georgia"/>
          <w:noProof/>
          <w:sz w:val="21"/>
          <w:szCs w:val="21"/>
        </w:rPr>
        <w:t xml:space="preserve">Cause </w:t>
      </w:r>
    </w:p>
    <w:p w14:paraId="679B87E2" w14:textId="77777777" w:rsidR="003C4C27" w:rsidRDefault="003C4C27" w:rsidP="003C4C27">
      <w:pPr>
        <w:pStyle w:val="Default"/>
      </w:pPr>
    </w:p>
    <w:p w14:paraId="54B8CAA8" w14:textId="77777777" w:rsidR="003C4C27" w:rsidRDefault="00FF5D0A" w:rsidP="003C4C27">
      <w:pPr>
        <w:rPr>
          <w:rFonts w:ascii="Georgia" w:hAnsi="Georgia"/>
          <w:sz w:val="19"/>
          <w:szCs w:val="19"/>
        </w:rPr>
      </w:pPr>
      <w:r w:rsidRPr="00FF5D0A">
        <w:rPr>
          <w:rFonts w:ascii="Georgia" w:hAnsi="Georgia"/>
          <w:sz w:val="19"/>
          <w:szCs w:val="19"/>
        </w:rPr>
        <w:t>[Clearly describe the root cause of the issue, detailing what triggered the error or failure.]</w:t>
      </w:r>
    </w:p>
    <w:p w14:paraId="50437BE7" w14:textId="77777777" w:rsidR="00FF5D0A" w:rsidRDefault="00FF5D0A" w:rsidP="003C4C27">
      <w:pPr>
        <w:rPr>
          <w:rFonts w:ascii="Georgia" w:hAnsi="Georgia"/>
          <w:sz w:val="19"/>
          <w:szCs w:val="19"/>
        </w:rPr>
      </w:pPr>
    </w:p>
    <w:p w14:paraId="47F523D6" w14:textId="77777777" w:rsidR="00D4539F" w:rsidRPr="00FF5D0A" w:rsidRDefault="00D4539F" w:rsidP="003C4C27">
      <w:pPr>
        <w:rPr>
          <w:rFonts w:ascii="Georgia" w:hAnsi="Georgia"/>
          <w:sz w:val="19"/>
          <w:szCs w:val="19"/>
        </w:rPr>
      </w:pPr>
    </w:p>
    <w:p w14:paraId="226C9732" w14:textId="77777777" w:rsidR="00FF5D0A" w:rsidRPr="003C4C27" w:rsidRDefault="00FF5D0A" w:rsidP="00FF5D0A">
      <w:pPr>
        <w:pStyle w:val="Heading2"/>
        <w:spacing w:before="107"/>
        <w:rPr>
          <w:rFonts w:ascii="Georgia" w:hAnsi="Georgia"/>
          <w:sz w:val="21"/>
          <w:szCs w:val="21"/>
        </w:rPr>
      </w:pPr>
      <w:r w:rsidRPr="003C4C27">
        <w:rPr>
          <w:rFonts w:ascii="Georgia" w:hAnsi="Georg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3360E0" wp14:editId="5018649D">
                <wp:simplePos x="0" y="0"/>
                <wp:positionH relativeFrom="page">
                  <wp:posOffset>459105</wp:posOffset>
                </wp:positionH>
                <wp:positionV relativeFrom="paragraph">
                  <wp:posOffset>66040</wp:posOffset>
                </wp:positionV>
                <wp:extent cx="20955" cy="151765"/>
                <wp:effectExtent l="0" t="0" r="4445" b="635"/>
                <wp:wrapNone/>
                <wp:docPr id="65008204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151765"/>
                        </a:xfrm>
                        <a:prstGeom prst="rect">
                          <a:avLst/>
                        </a:prstGeom>
                        <a:solidFill>
                          <a:srgbClr val="563C7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9363A5" id="Rectangle 23" o:spid="_x0000_s1026" style="position:absolute;margin-left:36.15pt;margin-top:5.2pt;width:1.65pt;height:11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rTd2AEAAJwDAAAOAAAAZHJzL2Uyb0RvYy54bWysU8tu2zAQvBfoPxC817Jcy24Ey0HhIEWB&#13;&#10;9AGk/QCKoiSiFJdd0pbdr++SchyjvQW5EFzucjQzHG1uj4NhB4Veg614PptzpqyERtuu4j9/3L/7&#13;&#10;wJkPwjbCgFUVPynPb7dv32xGV6oF9GAahYxArC9HV/E+BFdmmZe9GoSfgVOWmi3gIAKV2GUNipHQ&#13;&#10;B5Mt5vNVNgI2DkEq7+n0bmrybcJvWyXDt7b1KjBTceIW0oppreOabTei7FC4XsszDfECFoPQlj56&#13;&#10;gboTQbA96v+gBi0RPLRhJmHIoG21VEkDqcnn/6h57IVTSQuZ493FJv96sPLr4dF9x0jduweQvzw5&#13;&#10;ko3Ol5dOLDzNsHr8Ag29odgHSGKPLQ7xJslgx+Tp6eKpOgYm6XAxvykKziR18iJfr4poeSbKp7sO&#13;&#10;ffikYGBxU3GkF0vY4vDgwzT6NJJIgtHNvTYmFdjVO4PsIOh1i9X73Xp3RvfXY8bGYQvx2oQYT5LI&#13;&#10;qCtmxZc1NCfSiDBFhCJNmx7wD2cjxaPi/vdeoOLMfLbk/02+XMY8pWJZrBdU4HWnvu4IKwmq4oGz&#13;&#10;absLUwb3DnXX05fyJNrCR/K21Un4M6szWYpAsu4c15ix6zpNPf9U278AAAD//wMAUEsDBBQABgAI&#13;&#10;AAAAIQAhf44l4AAAAAwBAAAPAAAAZHJzL2Rvd25yZXYueG1sTE9NT8MwDL0j8R8iI3FjCe1YUdd0&#13;&#10;Ynyc0QY77OY1WVtonKrJ1u7fY05wsWS/5/dRrCbXibMdQutJw/1MgbBUedNSreHz4+3uEUSISAY7&#13;&#10;T1bDxQZYlddXBebGj7Sx522sBYtQyFFDE2OfSxmqxjoMM99bYuzoB4eR16GWZsCRxV0nE6UW0mFL&#13;&#10;7NBgb58bW31vT07D+ssdd2py69f9Bcf3XZ1tkn2m9e3N9LLk8bQEEe0U/z7gtwPnh5KDHfyJTBCd&#13;&#10;hixJmcl3NQfBePawAHHQkM5TkGUh/5cofwAAAP//AwBQSwECLQAUAAYACAAAACEAtoM4kv4AAADh&#13;&#10;AQAAEwAAAAAAAAAAAAAAAAAAAAAAW0NvbnRlbnRfVHlwZXNdLnhtbFBLAQItABQABgAIAAAAIQA4&#13;&#10;/SH/1gAAAJQBAAALAAAAAAAAAAAAAAAAAC8BAABfcmVscy8ucmVsc1BLAQItABQABgAIAAAAIQBN&#13;&#10;arTd2AEAAJwDAAAOAAAAAAAAAAAAAAAAAC4CAABkcnMvZTJvRG9jLnhtbFBLAQItABQABgAIAAAA&#13;&#10;IQAhf44l4AAAAAwBAAAPAAAAAAAAAAAAAAAAADIEAABkcnMvZG93bnJldi54bWxQSwUGAAAAAAQA&#13;&#10;BADzAAAAPwUAAAAA&#13;&#10;" fillcolor="#563c7c" stroked="f">
                <v:path arrowok="t"/>
                <w10:wrap anchorx="page"/>
              </v:rect>
            </w:pict>
          </mc:Fallback>
        </mc:AlternateContent>
      </w:r>
      <w:r>
        <w:rPr>
          <w:rFonts w:ascii="Georgia" w:hAnsi="Georgia"/>
          <w:noProof/>
          <w:sz w:val="21"/>
          <w:szCs w:val="21"/>
        </w:rPr>
        <w:t>Resolution</w:t>
      </w:r>
    </w:p>
    <w:p w14:paraId="3AF11375" w14:textId="77777777" w:rsidR="003C4C27" w:rsidRDefault="003C4C27" w:rsidP="003C4C27">
      <w:pPr>
        <w:pStyle w:val="Default"/>
      </w:pPr>
    </w:p>
    <w:p w14:paraId="4D84557B" w14:textId="77777777" w:rsidR="00CB3E0E" w:rsidRPr="00FF5D0A" w:rsidRDefault="00CB3E0E" w:rsidP="00CB3E0E">
      <w:pPr>
        <w:rPr>
          <w:rFonts w:ascii="Georgia" w:hAnsi="Georgia"/>
          <w:sz w:val="19"/>
          <w:szCs w:val="19"/>
        </w:rPr>
      </w:pPr>
      <w:r w:rsidRPr="00FF5D0A">
        <w:rPr>
          <w:rFonts w:ascii="Georgia" w:hAnsi="Georgia"/>
          <w:sz w:val="19"/>
          <w:szCs w:val="19"/>
        </w:rPr>
        <w:t>[Provide Detailed steps to resolve the issue here, ensuring clarity and precision so that the resolution process is easy to understand and implement</w:t>
      </w:r>
      <w:r w:rsidR="00B8662B">
        <w:rPr>
          <w:rFonts w:ascii="Georgia" w:hAnsi="Georgia"/>
          <w:sz w:val="19"/>
          <w:szCs w:val="19"/>
        </w:rPr>
        <w:t>.</w:t>
      </w:r>
      <w:r w:rsidRPr="00FF5D0A">
        <w:rPr>
          <w:rFonts w:ascii="Georgia" w:hAnsi="Georgia"/>
          <w:sz w:val="19"/>
          <w:szCs w:val="19"/>
        </w:rPr>
        <w:t>]</w:t>
      </w:r>
    </w:p>
    <w:p w14:paraId="68D031B0" w14:textId="77777777" w:rsidR="003C4C27" w:rsidRDefault="003C4C27" w:rsidP="003C4C27">
      <w:pPr>
        <w:pStyle w:val="Default"/>
      </w:pPr>
    </w:p>
    <w:p w14:paraId="160F1D42" w14:textId="77777777" w:rsidR="003C4C27" w:rsidRDefault="003C4C27" w:rsidP="003C4C27">
      <w:pPr>
        <w:rPr>
          <w:sz w:val="21"/>
          <w:szCs w:val="21"/>
        </w:rPr>
      </w:pPr>
    </w:p>
    <w:p w14:paraId="5CE22B2A" w14:textId="77777777" w:rsidR="00FF5D0A" w:rsidRDefault="00FF5D0A" w:rsidP="00FF5D0A">
      <w:pPr>
        <w:pStyle w:val="Heading2"/>
        <w:spacing w:before="107"/>
        <w:rPr>
          <w:rFonts w:ascii="Georgia" w:hAnsi="Georgia"/>
          <w:noProof/>
          <w:sz w:val="21"/>
          <w:szCs w:val="21"/>
        </w:rPr>
      </w:pPr>
      <w:r w:rsidRPr="003C4C27">
        <w:rPr>
          <w:rFonts w:ascii="Georgia" w:hAnsi="Georg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D8C2CF" wp14:editId="60B66EFE">
                <wp:simplePos x="0" y="0"/>
                <wp:positionH relativeFrom="page">
                  <wp:posOffset>459105</wp:posOffset>
                </wp:positionH>
                <wp:positionV relativeFrom="paragraph">
                  <wp:posOffset>66040</wp:posOffset>
                </wp:positionV>
                <wp:extent cx="20955" cy="151765"/>
                <wp:effectExtent l="0" t="0" r="4445" b="635"/>
                <wp:wrapNone/>
                <wp:docPr id="17654859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151765"/>
                        </a:xfrm>
                        <a:prstGeom prst="rect">
                          <a:avLst/>
                        </a:prstGeom>
                        <a:solidFill>
                          <a:srgbClr val="563C7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571C4" id="Rectangle 23" o:spid="_x0000_s1026" style="position:absolute;margin-left:36.15pt;margin-top:5.2pt;width:1.65pt;height:11.9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rTd2AEAAJwDAAAOAAAAZHJzL2Uyb0RvYy54bWysU8tu2zAQvBfoPxC817Jcy24Ey0HhIEWB&#13;&#10;9AGk/QCKoiSiFJdd0pbdr++SchyjvQW5EFzucjQzHG1uj4NhB4Veg614PptzpqyERtuu4j9/3L/7&#13;&#10;wJkPwjbCgFUVPynPb7dv32xGV6oF9GAahYxArC9HV/E+BFdmmZe9GoSfgVOWmi3gIAKV2GUNipHQ&#13;&#10;B5Mt5vNVNgI2DkEq7+n0bmrybcJvWyXDt7b1KjBTceIW0oppreOabTei7FC4XsszDfECFoPQlj56&#13;&#10;gboTQbA96v+gBi0RPLRhJmHIoG21VEkDqcnn/6h57IVTSQuZ493FJv96sPLr4dF9x0jduweQvzw5&#13;&#10;ko3Ol5dOLDzNsHr8Ag29odgHSGKPLQ7xJslgx+Tp6eKpOgYm6XAxvykKziR18iJfr4poeSbKp7sO&#13;&#10;ffikYGBxU3GkF0vY4vDgwzT6NJJIgtHNvTYmFdjVO4PsIOh1i9X73Xp3RvfXY8bGYQvx2oQYT5LI&#13;&#10;qCtmxZc1NCfSiDBFhCJNmx7wD2cjxaPi/vdeoOLMfLbk/02+XMY8pWJZrBdU4HWnvu4IKwmq4oGz&#13;&#10;absLUwb3DnXX05fyJNrCR/K21Un4M6szWYpAsu4c15ix6zpNPf9U278AAAD//wMAUEsDBBQABgAI&#13;&#10;AAAAIQAhf44l4AAAAAwBAAAPAAAAZHJzL2Rvd25yZXYueG1sTE9NT8MwDL0j8R8iI3FjCe1YUdd0&#13;&#10;Ynyc0QY77OY1WVtonKrJ1u7fY05wsWS/5/dRrCbXibMdQutJw/1MgbBUedNSreHz4+3uEUSISAY7&#13;&#10;T1bDxQZYlddXBebGj7Sx522sBYtQyFFDE2OfSxmqxjoMM99bYuzoB4eR16GWZsCRxV0nE6UW0mFL&#13;&#10;7NBgb58bW31vT07D+ssdd2py69f9Bcf3XZ1tkn2m9e3N9LLk8bQEEe0U/z7gtwPnh5KDHfyJTBCd&#13;&#10;hixJmcl3NQfBePawAHHQkM5TkGUh/5cofwAAAP//AwBQSwECLQAUAAYACAAAACEAtoM4kv4AAADh&#13;&#10;AQAAEwAAAAAAAAAAAAAAAAAAAAAAW0NvbnRlbnRfVHlwZXNdLnhtbFBLAQItABQABgAIAAAAIQA4&#13;&#10;/SH/1gAAAJQBAAALAAAAAAAAAAAAAAAAAC8BAABfcmVscy8ucmVsc1BLAQItABQABgAIAAAAIQBN&#13;&#10;arTd2AEAAJwDAAAOAAAAAAAAAAAAAAAAAC4CAABkcnMvZTJvRG9jLnhtbFBLAQItABQABgAIAAAA&#13;&#10;IQAhf44l4AAAAAwBAAAPAAAAAAAAAAAAAAAAADIEAABkcnMvZG93bnJldi54bWxQSwUGAAAAAAQA&#13;&#10;BADzAAAAPwUAAAAA&#13;&#10;" fillcolor="#563c7c" stroked="f">
                <v:path arrowok="t"/>
                <w10:wrap anchorx="page"/>
              </v:rect>
            </w:pict>
          </mc:Fallback>
        </mc:AlternateContent>
      </w:r>
      <w:r>
        <w:rPr>
          <w:rFonts w:ascii="Georgia" w:hAnsi="Georgia"/>
          <w:noProof/>
          <w:sz w:val="21"/>
          <w:szCs w:val="21"/>
        </w:rPr>
        <w:t>Keywords</w:t>
      </w:r>
    </w:p>
    <w:p w14:paraId="6B9EE151" w14:textId="77777777" w:rsidR="000615A1" w:rsidRPr="000615A1" w:rsidRDefault="000615A1" w:rsidP="000615A1"/>
    <w:p w14:paraId="4936D251" w14:textId="77777777" w:rsidR="003C4C27" w:rsidRDefault="000615A1" w:rsidP="003C4C27">
      <w:pPr>
        <w:pStyle w:val="Default"/>
        <w:rPr>
          <w:sz w:val="19"/>
          <w:szCs w:val="19"/>
        </w:rPr>
      </w:pPr>
      <w:r w:rsidRPr="000615A1">
        <w:rPr>
          <w:sz w:val="19"/>
          <w:szCs w:val="19"/>
        </w:rPr>
        <w:t>[Add relevant keywords for easier searchability, such as system names, error codes, or related terms.]</w:t>
      </w:r>
    </w:p>
    <w:p w14:paraId="572F4ADC" w14:textId="77777777" w:rsidR="000615A1" w:rsidRDefault="000615A1" w:rsidP="003C4C27">
      <w:pPr>
        <w:pStyle w:val="Default"/>
        <w:rPr>
          <w:sz w:val="19"/>
          <w:szCs w:val="19"/>
        </w:rPr>
      </w:pPr>
    </w:p>
    <w:p w14:paraId="4C57C72B" w14:textId="77777777" w:rsidR="000615A1" w:rsidRPr="000615A1" w:rsidRDefault="000615A1" w:rsidP="003C4C27">
      <w:pPr>
        <w:pStyle w:val="Default"/>
        <w:rPr>
          <w:sz w:val="19"/>
          <w:szCs w:val="19"/>
        </w:rPr>
      </w:pPr>
    </w:p>
    <w:p w14:paraId="5E809004" w14:textId="77777777" w:rsidR="00FF5D0A" w:rsidRPr="003C4C27" w:rsidRDefault="00FF5D0A" w:rsidP="00FF5D0A">
      <w:pPr>
        <w:pStyle w:val="Heading2"/>
        <w:spacing w:before="107"/>
        <w:rPr>
          <w:rFonts w:ascii="Georgia" w:hAnsi="Georgia"/>
          <w:sz w:val="21"/>
          <w:szCs w:val="21"/>
        </w:rPr>
      </w:pPr>
      <w:r w:rsidRPr="003C4C27">
        <w:rPr>
          <w:rFonts w:ascii="Georgia" w:hAnsi="Georg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CCE069" wp14:editId="3BCA09B1">
                <wp:simplePos x="0" y="0"/>
                <wp:positionH relativeFrom="page">
                  <wp:posOffset>459105</wp:posOffset>
                </wp:positionH>
                <wp:positionV relativeFrom="paragraph">
                  <wp:posOffset>66040</wp:posOffset>
                </wp:positionV>
                <wp:extent cx="20955" cy="151765"/>
                <wp:effectExtent l="0" t="0" r="4445" b="635"/>
                <wp:wrapNone/>
                <wp:docPr id="159458983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151765"/>
                        </a:xfrm>
                        <a:prstGeom prst="rect">
                          <a:avLst/>
                        </a:prstGeom>
                        <a:solidFill>
                          <a:srgbClr val="563C7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31446" id="Rectangle 23" o:spid="_x0000_s1026" style="position:absolute;margin-left:36.15pt;margin-top:5.2pt;width:1.65pt;height:11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rTd2AEAAJwDAAAOAAAAZHJzL2Uyb0RvYy54bWysU8tu2zAQvBfoPxC817Jcy24Ey0HhIEWB&#13;&#10;9AGk/QCKoiSiFJdd0pbdr++SchyjvQW5EFzucjQzHG1uj4NhB4Veg614PptzpqyERtuu4j9/3L/7&#13;&#10;wJkPwjbCgFUVPynPb7dv32xGV6oF9GAahYxArC9HV/E+BFdmmZe9GoSfgVOWmi3gIAKV2GUNipHQ&#13;&#10;B5Mt5vNVNgI2DkEq7+n0bmrybcJvWyXDt7b1KjBTceIW0oppreOabTei7FC4XsszDfECFoPQlj56&#13;&#10;gboTQbA96v+gBi0RPLRhJmHIoG21VEkDqcnn/6h57IVTSQuZ493FJv96sPLr4dF9x0jduweQvzw5&#13;&#10;ko3Ol5dOLDzNsHr8Ag29odgHSGKPLQ7xJslgx+Tp6eKpOgYm6XAxvykKziR18iJfr4poeSbKp7sO&#13;&#10;ffikYGBxU3GkF0vY4vDgwzT6NJJIgtHNvTYmFdjVO4PsIOh1i9X73Xp3RvfXY8bGYQvx2oQYT5LI&#13;&#10;qCtmxZc1NCfSiDBFhCJNmx7wD2cjxaPi/vdeoOLMfLbk/02+XMY8pWJZrBdU4HWnvu4IKwmq4oGz&#13;&#10;absLUwb3DnXX05fyJNrCR/K21Un4M6szWYpAsu4c15ix6zpNPf9U278AAAD//wMAUEsDBBQABgAI&#13;&#10;AAAAIQAhf44l4AAAAAwBAAAPAAAAZHJzL2Rvd25yZXYueG1sTE9NT8MwDL0j8R8iI3FjCe1YUdd0&#13;&#10;Ynyc0QY77OY1WVtonKrJ1u7fY05wsWS/5/dRrCbXibMdQutJw/1MgbBUedNSreHz4+3uEUSISAY7&#13;&#10;T1bDxQZYlddXBebGj7Sx522sBYtQyFFDE2OfSxmqxjoMM99bYuzoB4eR16GWZsCRxV0nE6UW0mFL&#13;&#10;7NBgb58bW31vT07D+ssdd2py69f9Bcf3XZ1tkn2m9e3N9LLk8bQEEe0U/z7gtwPnh5KDHfyJTBCd&#13;&#10;hixJmcl3NQfBePawAHHQkM5TkGUh/5cofwAAAP//AwBQSwECLQAUAAYACAAAACEAtoM4kv4AAADh&#13;&#10;AQAAEwAAAAAAAAAAAAAAAAAAAAAAW0NvbnRlbnRfVHlwZXNdLnhtbFBLAQItABQABgAIAAAAIQA4&#13;&#10;/SH/1gAAAJQBAAALAAAAAAAAAAAAAAAAAC8BAABfcmVscy8ucmVsc1BLAQItABQABgAIAAAAIQBN&#13;&#10;arTd2AEAAJwDAAAOAAAAAAAAAAAAAAAAAC4CAABkcnMvZTJvRG9jLnhtbFBLAQItABQABgAIAAAA&#13;&#10;IQAhf44l4AAAAAwBAAAPAAAAAAAAAAAAAAAAADIEAABkcnMvZG93bnJldi54bWxQSwUGAAAAAAQA&#13;&#10;BADzAAAAPwUAAAAA&#13;&#10;" fillcolor="#563c7c" stroked="f">
                <v:path arrowok="t"/>
                <w10:wrap anchorx="page"/>
              </v:rect>
            </w:pict>
          </mc:Fallback>
        </mc:AlternateContent>
      </w:r>
      <w:r>
        <w:rPr>
          <w:rFonts w:ascii="Georgia" w:hAnsi="Georgia"/>
          <w:noProof/>
          <w:sz w:val="21"/>
          <w:szCs w:val="21"/>
        </w:rPr>
        <w:t>Attachments</w:t>
      </w:r>
    </w:p>
    <w:p w14:paraId="0521C9AA" w14:textId="77777777" w:rsidR="00FF5D0A" w:rsidRDefault="00FF5D0A" w:rsidP="003C4C27">
      <w:pPr>
        <w:pStyle w:val="Default"/>
      </w:pPr>
    </w:p>
    <w:p w14:paraId="7C423AEC" w14:textId="77777777" w:rsidR="0026461E" w:rsidRDefault="0026461E" w:rsidP="0026461E">
      <w:pPr>
        <w:pStyle w:val="Default"/>
        <w:rPr>
          <w:sz w:val="19"/>
          <w:szCs w:val="19"/>
        </w:rPr>
      </w:pPr>
      <w:r w:rsidRPr="000615A1">
        <w:rPr>
          <w:sz w:val="19"/>
          <w:szCs w:val="19"/>
        </w:rPr>
        <w:t xml:space="preserve">[Add </w:t>
      </w:r>
      <w:r>
        <w:rPr>
          <w:sz w:val="19"/>
          <w:szCs w:val="19"/>
        </w:rPr>
        <w:t>attachments</w:t>
      </w:r>
      <w:r w:rsidR="00C714FB">
        <w:rPr>
          <w:sz w:val="19"/>
          <w:szCs w:val="19"/>
        </w:rPr>
        <w:t xml:space="preserve"> like screenshots</w:t>
      </w:r>
      <w:r w:rsidRPr="000615A1">
        <w:rPr>
          <w:sz w:val="19"/>
          <w:szCs w:val="19"/>
        </w:rPr>
        <w:t xml:space="preserve"> </w:t>
      </w:r>
      <w:r>
        <w:rPr>
          <w:sz w:val="19"/>
          <w:szCs w:val="19"/>
        </w:rPr>
        <w:t>if any</w:t>
      </w:r>
      <w:r w:rsidRPr="000615A1">
        <w:rPr>
          <w:sz w:val="19"/>
          <w:szCs w:val="19"/>
        </w:rPr>
        <w:t>.]</w:t>
      </w:r>
    </w:p>
    <w:p w14:paraId="6390454C" w14:textId="77777777" w:rsidR="00C718C6" w:rsidRDefault="00C718C6" w:rsidP="003C4C27">
      <w:pPr>
        <w:pStyle w:val="Default"/>
      </w:pPr>
    </w:p>
    <w:sectPr w:rsidR="00C71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34"/>
    <w:rsid w:val="000615A1"/>
    <w:rsid w:val="000B287D"/>
    <w:rsid w:val="000D2DD2"/>
    <w:rsid w:val="0026461E"/>
    <w:rsid w:val="002E1030"/>
    <w:rsid w:val="003C4C27"/>
    <w:rsid w:val="00414FB7"/>
    <w:rsid w:val="00432A3F"/>
    <w:rsid w:val="00455479"/>
    <w:rsid w:val="004A098C"/>
    <w:rsid w:val="004D6DBC"/>
    <w:rsid w:val="00525214"/>
    <w:rsid w:val="00560534"/>
    <w:rsid w:val="00561750"/>
    <w:rsid w:val="0077440E"/>
    <w:rsid w:val="008049DC"/>
    <w:rsid w:val="00831F62"/>
    <w:rsid w:val="008C09DD"/>
    <w:rsid w:val="00A23465"/>
    <w:rsid w:val="00A83EE5"/>
    <w:rsid w:val="00A916B5"/>
    <w:rsid w:val="00B8662B"/>
    <w:rsid w:val="00BC43B4"/>
    <w:rsid w:val="00C714FB"/>
    <w:rsid w:val="00C718C6"/>
    <w:rsid w:val="00CB3E0E"/>
    <w:rsid w:val="00D4539F"/>
    <w:rsid w:val="00E064B2"/>
    <w:rsid w:val="00E10131"/>
    <w:rsid w:val="00EA5102"/>
    <w:rsid w:val="00FF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4EDA"/>
  <w15:chartTrackingRefBased/>
  <w15:docId w15:val="{C54599CE-331E-9C4C-B01F-B92A9A84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C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C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C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C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C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C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C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C2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C4C27"/>
    <w:pPr>
      <w:autoSpaceDE w:val="0"/>
      <w:autoSpaceDN w:val="0"/>
      <w:adjustRightInd w:val="0"/>
    </w:pPr>
    <w:rPr>
      <w:rFonts w:ascii="Georgia" w:hAnsi="Georgia" w:cs="Georgia"/>
      <w:color w:val="000000"/>
      <w:kern w:val="0"/>
      <w:lang w:val="en-GB"/>
    </w:rPr>
  </w:style>
  <w:style w:type="character" w:styleId="Strong">
    <w:name w:val="Strong"/>
    <w:basedOn w:val="DefaultParagraphFont"/>
    <w:uiPriority w:val="22"/>
    <w:qFormat/>
    <w:rsid w:val="00831F62"/>
    <w:rPr>
      <w:b/>
      <w:bCs/>
    </w:rPr>
  </w:style>
  <w:style w:type="paragraph" w:styleId="Revision">
    <w:name w:val="Revision"/>
    <w:hidden/>
    <w:uiPriority w:val="99"/>
    <w:semiHidden/>
    <w:rsid w:val="00560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41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kshikhanwani/Documents/ArtificialIntelligence/demo/Upload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UploadTemplate.dotx</Template>
  <TotalTime>6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Khanwani</dc:creator>
  <cp:keywords/>
  <dc:description/>
  <cp:lastModifiedBy>Kamboj, Gaurav</cp:lastModifiedBy>
  <cp:revision>8</cp:revision>
  <dcterms:created xsi:type="dcterms:W3CDTF">2024-12-12T14:32:00Z</dcterms:created>
  <dcterms:modified xsi:type="dcterms:W3CDTF">2024-12-18T17:29:00Z</dcterms:modified>
</cp:coreProperties>
</file>